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3586" w:rsidRDefault="0009445D" w:rsidP="00F329EF">
      <w:pPr>
        <w:pStyle w:val="1"/>
        <w:tabs>
          <w:tab w:val="left" w:pos="3646"/>
        </w:tabs>
      </w:pPr>
      <w:sdt>
        <w:sdtPr>
          <w:id w:val="1946798941"/>
          <w:placeholder>
            <w:docPart w:val="5E83D47BF20F9B4ABE00B089BFAD06FA"/>
          </w:placeholder>
          <w:temporary/>
          <w:showingPlcHdr/>
          <w15:appearance w15:val="hidden"/>
        </w:sdtPr>
        <w:sdtEndPr/>
        <w:sdtContent>
          <w:r w:rsidR="00547C66">
            <w:t>做笔记</w:t>
          </w:r>
        </w:sdtContent>
      </w:sdt>
      <w:r w:rsidR="00F329EF">
        <w:tab/>
      </w:r>
    </w:p>
    <w:p w:rsidR="00F329EF" w:rsidRPr="0090532C" w:rsidRDefault="00F329EF" w:rsidP="00F329EF">
      <w:pPr>
        <w:pStyle w:val="a"/>
        <w:rPr>
          <w:lang w:val="en-US"/>
        </w:rPr>
      </w:pPr>
      <w:hyperlink r:id="rId7" w:tgtFrame="_blank" w:tooltip="深圳壹鸿科技有限公司" w:history="1">
        <w:r>
          <w:rPr>
            <w:rStyle w:val="afa"/>
            <w:rFonts w:ascii="microsoft yahei" w:hAnsi="microsoft yahei"/>
            <w:color w:val="333333"/>
            <w:sz w:val="21"/>
            <w:szCs w:val="21"/>
          </w:rPr>
          <w:t>深圳壹鸿科技有限公司</w:t>
        </w:r>
      </w:hyperlink>
    </w:p>
    <w:p w:rsidR="0090532C" w:rsidRDefault="0090532C" w:rsidP="0090532C">
      <w:pPr>
        <w:pStyle w:val="a"/>
        <w:rPr>
          <w:lang w:val="en-US"/>
        </w:rPr>
      </w:pPr>
      <w:hyperlink r:id="rId8" w:history="1">
        <w:r w:rsidRPr="00931306">
          <w:rPr>
            <w:rStyle w:val="afa"/>
            <w:lang w:val="en-US"/>
          </w:rPr>
          <w:t>https://jobs.51job.com/shenzhen-nsq/104717244.html?s=01&amp;t=0</w:t>
        </w:r>
      </w:hyperlink>
    </w:p>
    <w:p w:rsidR="0090532C" w:rsidRDefault="0090532C" w:rsidP="0090532C">
      <w:pPr>
        <w:pStyle w:val="a"/>
        <w:rPr>
          <w:lang w:val="en-US"/>
        </w:rPr>
      </w:pPr>
      <w:r>
        <w:rPr>
          <w:rFonts w:hint="eastAsia"/>
          <w:lang w:val="en-US"/>
        </w:rPr>
        <w:t>7</w:t>
      </w:r>
      <w:r>
        <w:rPr>
          <w:rFonts w:hint="eastAsia"/>
          <w:lang w:val="en-US"/>
        </w:rPr>
        <w:t>月</w:t>
      </w:r>
      <w:r>
        <w:rPr>
          <w:rFonts w:hint="eastAsia"/>
          <w:lang w:val="en-US"/>
        </w:rPr>
        <w:t>22</w:t>
      </w:r>
      <w:r>
        <w:rPr>
          <w:rFonts w:hint="eastAsia"/>
          <w:lang w:val="en-US"/>
        </w:rPr>
        <w:t>发布</w:t>
      </w:r>
    </w:p>
    <w:p w:rsidR="00533586" w:rsidRDefault="00F329EF" w:rsidP="00F329EF">
      <w:pPr>
        <w:pStyle w:val="a"/>
        <w:numPr>
          <w:ilvl w:val="0"/>
          <w:numId w:val="0"/>
        </w:numPr>
      </w:pPr>
      <w:r w:rsidRPr="00F329EF">
        <w:drawing>
          <wp:inline distT="0" distB="0" distL="0" distR="0" wp14:anchorId="00E854AE" wp14:editId="5D087718">
            <wp:extent cx="5732145" cy="47936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38" w:rsidRDefault="000E0338" w:rsidP="00F329EF">
      <w:pPr>
        <w:pStyle w:val="a"/>
        <w:numPr>
          <w:ilvl w:val="0"/>
          <w:numId w:val="0"/>
        </w:numPr>
      </w:pPr>
    </w:p>
    <w:p w:rsidR="000E0338" w:rsidRDefault="000E0338" w:rsidP="00F329EF">
      <w:pPr>
        <w:pStyle w:val="a"/>
        <w:numPr>
          <w:ilvl w:val="0"/>
          <w:numId w:val="0"/>
        </w:numPr>
      </w:pPr>
    </w:p>
    <w:p w:rsidR="000E0338" w:rsidRDefault="000E0338" w:rsidP="00F329EF">
      <w:pPr>
        <w:pStyle w:val="a"/>
        <w:numPr>
          <w:ilvl w:val="0"/>
          <w:numId w:val="0"/>
        </w:numPr>
      </w:pPr>
    </w:p>
    <w:p w:rsidR="000E0338" w:rsidRDefault="000E0338" w:rsidP="00F329EF">
      <w:pPr>
        <w:pStyle w:val="a"/>
        <w:numPr>
          <w:ilvl w:val="0"/>
          <w:numId w:val="0"/>
        </w:numPr>
      </w:pPr>
    </w:p>
    <w:p w:rsidR="000E0338" w:rsidRDefault="000E0338" w:rsidP="00F329EF">
      <w:pPr>
        <w:pStyle w:val="a"/>
        <w:numPr>
          <w:ilvl w:val="0"/>
          <w:numId w:val="0"/>
        </w:numPr>
      </w:pPr>
    </w:p>
    <w:p w:rsidR="000E0338" w:rsidRDefault="000E0338" w:rsidP="00F329EF">
      <w:pPr>
        <w:pStyle w:val="a"/>
        <w:numPr>
          <w:ilvl w:val="0"/>
          <w:numId w:val="0"/>
        </w:numPr>
      </w:pPr>
    </w:p>
    <w:p w:rsidR="000E0338" w:rsidRDefault="000E0338" w:rsidP="00F329EF">
      <w:pPr>
        <w:pStyle w:val="a"/>
        <w:numPr>
          <w:ilvl w:val="0"/>
          <w:numId w:val="0"/>
        </w:numPr>
      </w:pPr>
    </w:p>
    <w:p w:rsidR="000E0338" w:rsidRDefault="000E0338" w:rsidP="00F329EF">
      <w:pPr>
        <w:pStyle w:val="a"/>
        <w:numPr>
          <w:ilvl w:val="0"/>
          <w:numId w:val="0"/>
        </w:numPr>
      </w:pPr>
    </w:p>
    <w:p w:rsidR="000E0338" w:rsidRDefault="000E0338" w:rsidP="000E0338">
      <w:pPr>
        <w:rPr>
          <w:lang w:val="en-US"/>
        </w:rPr>
      </w:pPr>
      <w:hyperlink r:id="rId10" w:tgtFrame="_blank" w:tooltip="新普互联（北京）科技有限公司" w:history="1">
        <w:r>
          <w:rPr>
            <w:rStyle w:val="afa"/>
            <w:rFonts w:ascii="microsoft yahei" w:hAnsi="microsoft yahei"/>
            <w:color w:val="333333"/>
            <w:sz w:val="21"/>
            <w:szCs w:val="21"/>
          </w:rPr>
          <w:t>新普互联（北京）科技有限公司</w:t>
        </w:r>
      </w:hyperlink>
    </w:p>
    <w:p w:rsidR="000E0338" w:rsidRDefault="00DE19AC" w:rsidP="00F329EF">
      <w:pPr>
        <w:pStyle w:val="a"/>
        <w:numPr>
          <w:ilvl w:val="0"/>
          <w:numId w:val="0"/>
        </w:numPr>
        <w:rPr>
          <w:lang w:val="en-US"/>
        </w:rPr>
      </w:pPr>
      <w:hyperlink r:id="rId11" w:history="1">
        <w:r w:rsidRPr="00931306">
          <w:rPr>
            <w:rStyle w:val="afa"/>
            <w:lang w:val="en-US"/>
          </w:rPr>
          <w:t>https://jobs.51job.com/shenzhen-ftq/103275987.html?s=04</w:t>
        </w:r>
      </w:hyperlink>
    </w:p>
    <w:p w:rsidR="00DE19AC" w:rsidRPr="000E0338" w:rsidRDefault="00DE19AC" w:rsidP="00F329EF">
      <w:pPr>
        <w:pStyle w:val="a"/>
        <w:numPr>
          <w:ilvl w:val="0"/>
          <w:numId w:val="0"/>
        </w:numPr>
        <w:rPr>
          <w:rFonts w:hint="eastAsia"/>
          <w:lang w:val="en-US"/>
        </w:rPr>
      </w:pPr>
      <w:r>
        <w:rPr>
          <w:lang w:val="en-US"/>
        </w:rPr>
        <w:t>7</w:t>
      </w:r>
      <w:r>
        <w:rPr>
          <w:rFonts w:hint="eastAsia"/>
          <w:lang w:val="en-US"/>
        </w:rPr>
        <w:t>月</w:t>
      </w:r>
      <w:r>
        <w:rPr>
          <w:rFonts w:hint="eastAsia"/>
          <w:lang w:val="en-US"/>
        </w:rPr>
        <w:t>19</w:t>
      </w:r>
      <w:r>
        <w:rPr>
          <w:rFonts w:hint="eastAsia"/>
          <w:lang w:val="en-US"/>
        </w:rPr>
        <w:t>号发布</w:t>
      </w:r>
    </w:p>
    <w:p w:rsidR="000E0338" w:rsidRDefault="000E0338" w:rsidP="000E0338">
      <w:r w:rsidRPr="000E0338">
        <w:drawing>
          <wp:inline distT="0" distB="0" distL="0" distR="0" wp14:anchorId="3B68FA14" wp14:editId="2E992FFF">
            <wp:extent cx="5732145" cy="46951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8D" w:rsidRDefault="000E468D" w:rsidP="000E0338"/>
    <w:p w:rsidR="000E468D" w:rsidRDefault="000E468D" w:rsidP="000E0338"/>
    <w:p w:rsidR="000E468D" w:rsidRDefault="000E468D" w:rsidP="000E0338"/>
    <w:p w:rsidR="000E468D" w:rsidRDefault="000E468D" w:rsidP="000E0338"/>
    <w:p w:rsidR="000E468D" w:rsidRDefault="000E468D" w:rsidP="000E0338"/>
    <w:p w:rsidR="000E468D" w:rsidRDefault="000E468D" w:rsidP="000E0338"/>
    <w:p w:rsidR="000E468D" w:rsidRDefault="000E468D" w:rsidP="000E0338"/>
    <w:p w:rsidR="000E468D" w:rsidRDefault="000E468D" w:rsidP="000E0338">
      <w:pPr>
        <w:rPr>
          <w:rFonts w:hint="eastAsia"/>
        </w:rPr>
      </w:pPr>
      <w:r>
        <w:rPr>
          <w:rFonts w:hint="eastAsia"/>
        </w:rPr>
        <w:t>ß</w:t>
      </w:r>
    </w:p>
    <w:p w:rsidR="000E468D" w:rsidRPr="000E468D" w:rsidRDefault="000E468D" w:rsidP="000E0338">
      <w:pPr>
        <w:rPr>
          <w:rFonts w:hint="eastAsia"/>
          <w:lang w:val="en-US"/>
        </w:rPr>
      </w:pPr>
      <w:hyperlink r:id="rId13" w:tgtFrame="_blank" w:tooltip="北京银信长远科技股份有限公司" w:history="1">
        <w:r>
          <w:rPr>
            <w:rStyle w:val="afa"/>
            <w:rFonts w:ascii="microsoft yahei" w:hAnsi="microsoft yahei"/>
            <w:color w:val="333333"/>
            <w:sz w:val="21"/>
            <w:szCs w:val="21"/>
          </w:rPr>
          <w:t>北京银信长远科技股份有限公司</w:t>
        </w:r>
      </w:hyperlink>
    </w:p>
    <w:p w:rsidR="000E468D" w:rsidRDefault="000E468D" w:rsidP="000E0338">
      <w:hyperlink r:id="rId14" w:history="1">
        <w:r w:rsidRPr="00931306">
          <w:rPr>
            <w:rStyle w:val="afa"/>
          </w:rPr>
          <w:t>https://jobs.51job.com/shenzhen-nsq/104701726.html?s=01&amp;t=0</w:t>
        </w:r>
      </w:hyperlink>
    </w:p>
    <w:p w:rsidR="000E468D" w:rsidRDefault="000E468D" w:rsidP="000E0338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发布</w:t>
      </w:r>
    </w:p>
    <w:p w:rsidR="000E468D" w:rsidRDefault="000E468D" w:rsidP="000E0338">
      <w:r w:rsidRPr="000E468D">
        <w:drawing>
          <wp:inline distT="0" distB="0" distL="0" distR="0" wp14:anchorId="1A4CCFBB" wp14:editId="1C17D6A1">
            <wp:extent cx="5732145" cy="5638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8D" w:rsidRDefault="000E468D" w:rsidP="000E0338"/>
    <w:p w:rsidR="000E468D" w:rsidRDefault="000E468D" w:rsidP="000E0338"/>
    <w:p w:rsidR="000E468D" w:rsidRDefault="000E468D" w:rsidP="000E0338"/>
    <w:p w:rsidR="000E468D" w:rsidRDefault="000E468D" w:rsidP="000E0338"/>
    <w:p w:rsidR="000E468D" w:rsidRDefault="000E468D" w:rsidP="000E0338"/>
    <w:p w:rsidR="000E468D" w:rsidRDefault="000E468D" w:rsidP="000E468D">
      <w:hyperlink r:id="rId16" w:tgtFrame="_blank" w:tooltip="深圳九级浪网络科技有限公司" w:history="1">
        <w:r>
          <w:rPr>
            <w:rStyle w:val="afa"/>
            <w:rFonts w:ascii="microsoft yahei" w:hAnsi="microsoft yahei"/>
            <w:color w:val="333333"/>
            <w:sz w:val="21"/>
            <w:szCs w:val="21"/>
          </w:rPr>
          <w:t>深圳九级浪网络科技有限公司</w:t>
        </w:r>
      </w:hyperlink>
    </w:p>
    <w:p w:rsidR="000C2FD6" w:rsidRDefault="000C2FD6" w:rsidP="000E468D"/>
    <w:p w:rsidR="000C2FD6" w:rsidRDefault="00B10405" w:rsidP="000E468D">
      <w:pPr>
        <w:rPr>
          <w:lang w:val="en-US"/>
        </w:rPr>
      </w:pPr>
      <w:hyperlink r:id="rId17" w:history="1">
        <w:r w:rsidRPr="00931306">
          <w:rPr>
            <w:rStyle w:val="afa"/>
            <w:lang w:val="en-US"/>
          </w:rPr>
          <w:t>https://jobs.51job.com/shenzhen-ytq/104709314.html?s=01&amp;t=0</w:t>
        </w:r>
      </w:hyperlink>
    </w:p>
    <w:p w:rsidR="00B10405" w:rsidRDefault="00B10405" w:rsidP="000E468D">
      <w:pPr>
        <w:rPr>
          <w:lang w:val="en-US"/>
        </w:rPr>
      </w:pPr>
      <w:r>
        <w:rPr>
          <w:lang w:val="en-US"/>
        </w:rPr>
        <w:t>7-22</w:t>
      </w:r>
      <w:r>
        <w:rPr>
          <w:rFonts w:hint="eastAsia"/>
          <w:lang w:val="en-US"/>
        </w:rPr>
        <w:t>发布</w:t>
      </w:r>
    </w:p>
    <w:p w:rsidR="000E468D" w:rsidRDefault="000E468D" w:rsidP="000E0338">
      <w:pPr>
        <w:rPr>
          <w:lang w:val="en-US"/>
        </w:rPr>
      </w:pPr>
      <w:r w:rsidRPr="000E468D">
        <w:rPr>
          <w:lang w:val="en-US"/>
        </w:rPr>
        <w:drawing>
          <wp:inline distT="0" distB="0" distL="0" distR="0" wp14:anchorId="28EB0565" wp14:editId="03B4E301">
            <wp:extent cx="5732145" cy="57975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8B" w:rsidRDefault="003B788B" w:rsidP="000E0338">
      <w:pPr>
        <w:rPr>
          <w:lang w:val="en-US"/>
        </w:rPr>
      </w:pPr>
    </w:p>
    <w:p w:rsidR="003B788B" w:rsidRDefault="003B788B" w:rsidP="000E0338">
      <w:pPr>
        <w:rPr>
          <w:lang w:val="en-US"/>
        </w:rPr>
      </w:pPr>
    </w:p>
    <w:p w:rsidR="003B788B" w:rsidRDefault="003B788B" w:rsidP="000E0338">
      <w:pPr>
        <w:rPr>
          <w:lang w:val="en-US"/>
        </w:rPr>
      </w:pPr>
    </w:p>
    <w:p w:rsidR="003B788B" w:rsidRDefault="003B788B" w:rsidP="003B788B">
      <w:pPr>
        <w:rPr>
          <w:lang w:val="en-US"/>
        </w:rPr>
      </w:pPr>
      <w:hyperlink r:id="rId19" w:tgtFrame="_blank" w:tooltip="深圳市网联天下科技有限公司" w:history="1">
        <w:r>
          <w:rPr>
            <w:rStyle w:val="afa"/>
            <w:rFonts w:ascii="microsoft yahei" w:hAnsi="microsoft yahei"/>
            <w:color w:val="333333"/>
            <w:sz w:val="21"/>
            <w:szCs w:val="21"/>
          </w:rPr>
          <w:t>深圳市网联天下科技有限公司</w:t>
        </w:r>
      </w:hyperlink>
    </w:p>
    <w:p w:rsidR="003B788B" w:rsidRDefault="00540E3E" w:rsidP="000E0338">
      <w:pPr>
        <w:rPr>
          <w:lang w:val="en-US"/>
        </w:rPr>
      </w:pPr>
      <w:hyperlink r:id="rId20" w:history="1">
        <w:r w:rsidRPr="00931306">
          <w:rPr>
            <w:rStyle w:val="afa"/>
            <w:lang w:val="en-US"/>
          </w:rPr>
          <w:t>https://jobs.51job.com/shenzhen-nsq/66764201.html?s=01&amp;t=0</w:t>
        </w:r>
      </w:hyperlink>
    </w:p>
    <w:p w:rsidR="00540E3E" w:rsidRDefault="00540E3E" w:rsidP="000E0338">
      <w:pPr>
        <w:rPr>
          <w:lang w:val="en-US"/>
        </w:rPr>
      </w:pPr>
      <w:r>
        <w:rPr>
          <w:rFonts w:hint="eastAsia"/>
          <w:lang w:val="en-US"/>
        </w:rPr>
        <w:t>7-22</w:t>
      </w:r>
      <w:bookmarkStart w:id="0" w:name="_GoBack"/>
      <w:bookmarkEnd w:id="0"/>
    </w:p>
    <w:p w:rsidR="003B788B" w:rsidRPr="003B788B" w:rsidRDefault="003B788B" w:rsidP="000E0338">
      <w:pPr>
        <w:rPr>
          <w:rFonts w:hint="eastAsia"/>
          <w:lang w:val="en-US"/>
        </w:rPr>
      </w:pPr>
    </w:p>
    <w:sectPr w:rsidR="003B788B" w:rsidRPr="003B788B">
      <w:footerReference w:type="default" r:id="rId21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445D" w:rsidRDefault="0009445D">
      <w:r>
        <w:separator/>
      </w:r>
    </w:p>
    <w:p w:rsidR="0009445D" w:rsidRDefault="0009445D"/>
  </w:endnote>
  <w:endnote w:type="continuationSeparator" w:id="0">
    <w:p w:rsidR="0009445D" w:rsidRDefault="0009445D">
      <w:r>
        <w:continuationSeparator/>
      </w:r>
    </w:p>
    <w:p w:rsidR="0009445D" w:rsidRDefault="0009445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icrosoft yahei">
    <w:panose1 w:val="020B0503020204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445D" w:rsidRDefault="0009445D">
      <w:r>
        <w:separator/>
      </w:r>
    </w:p>
    <w:p w:rsidR="0009445D" w:rsidRDefault="0009445D"/>
  </w:footnote>
  <w:footnote w:type="continuationSeparator" w:id="0">
    <w:p w:rsidR="0009445D" w:rsidRDefault="0009445D">
      <w:r>
        <w:continuationSeparator/>
      </w:r>
    </w:p>
    <w:p w:rsidR="0009445D" w:rsidRDefault="0009445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9EF"/>
    <w:rsid w:val="0009445D"/>
    <w:rsid w:val="000C2FD6"/>
    <w:rsid w:val="000E0338"/>
    <w:rsid w:val="000E468D"/>
    <w:rsid w:val="003B788B"/>
    <w:rsid w:val="00533586"/>
    <w:rsid w:val="00540E3E"/>
    <w:rsid w:val="00547C66"/>
    <w:rsid w:val="0090532C"/>
    <w:rsid w:val="00B10405"/>
    <w:rsid w:val="00C35F1A"/>
    <w:rsid w:val="00C9613D"/>
    <w:rsid w:val="00DE19AC"/>
    <w:rsid w:val="00F32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96CF31"/>
  <w15:chartTrackingRefBased/>
  <w15:docId w15:val="{3CF142EC-5428-8E49-9B1F-A17248C89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547C66"/>
    <w:rPr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 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 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 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 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 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 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 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 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 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 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 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 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a">
    <w:name w:val="Hyperlink"/>
    <w:basedOn w:val="a2"/>
    <w:uiPriority w:val="99"/>
    <w:unhideWhenUsed/>
    <w:rPr>
      <w:color w:val="731C3F" w:themeColor="hyperlink"/>
      <w:u w:val="single"/>
    </w:rPr>
  </w:style>
  <w:style w:type="character" w:styleId="afb">
    <w:name w:val="Unresolved Mention"/>
    <w:basedOn w:val="a2"/>
    <w:uiPriority w:val="99"/>
    <w:semiHidden/>
    <w:unhideWhenUsed/>
    <w:rsid w:val="00DE19A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0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bs.51job.com/shenzhen-nsq/104717244.html?s=01&amp;t=0" TargetMode="External"/><Relationship Id="rId13" Type="http://schemas.openxmlformats.org/officeDocument/2006/relationships/hyperlink" Target="https://jobs.51job.com/all/co2574005.html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jobs.51job.com/all/co4824396.html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jobs.51job.com/shenzhen-ytq/104709314.html?s=01&amp;t=0" TargetMode="External"/><Relationship Id="rId2" Type="http://schemas.openxmlformats.org/officeDocument/2006/relationships/styles" Target="styles.xml"/><Relationship Id="rId16" Type="http://schemas.openxmlformats.org/officeDocument/2006/relationships/hyperlink" Target="https://jobs.51job.com/all/co2986912.html" TargetMode="External"/><Relationship Id="rId20" Type="http://schemas.openxmlformats.org/officeDocument/2006/relationships/hyperlink" Target="https://jobs.51job.com/shenzhen-nsq/66764201.html?s=01&amp;t=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obs.51job.com/shenzhen-ftq/103275987.html?s=04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glossaryDocument" Target="glossary/document.xml"/><Relationship Id="rId10" Type="http://schemas.openxmlformats.org/officeDocument/2006/relationships/hyperlink" Target="https://jobs.51job.com/all/co4717730.html" TargetMode="External"/><Relationship Id="rId19" Type="http://schemas.openxmlformats.org/officeDocument/2006/relationships/hyperlink" Target="https://jobs.51job.com/all/co3416683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jobs.51job.com/shenzhen-nsq/104701726.html?s=01&amp;t=0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angxiaorui/Library/Containers/com.microsoft.Word/Data/Library/Application%20Support/Microsoft/Office/16.0/DTS/zh-Hans%7bBC310F3A-77D7-594E-B2AF-F9B443F64F89%7d/%7b0EC0E85D-2811-1A41-B1C5-CB934B4B46DE%7dtf1000208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E83D47BF20F9B4ABE00B089BFAD06F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A31EE4-D8C4-6041-B015-0062E30E5971}"/>
      </w:docPartPr>
      <w:docPartBody>
        <w:p w:rsidR="00000000" w:rsidRDefault="00EE2069">
          <w:pPr>
            <w:pStyle w:val="5E83D47BF20F9B4ABE00B089BFAD06FA"/>
          </w:pPr>
          <w:r>
            <w:t>Take Notes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icrosoft yahei">
    <w:panose1 w:val="020B0503020204020204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069"/>
    <w:rsid w:val="00EE2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5E83D47BF20F9B4ABE00B089BFAD06FA">
    <w:name w:val="5E83D47BF20F9B4ABE00B089BFAD06FA"/>
    <w:pPr>
      <w:widowControl w:val="0"/>
      <w:jc w:val="both"/>
    </w:pPr>
  </w:style>
  <w:style w:type="paragraph" w:styleId="a">
    <w:name w:val="List Bullet"/>
    <w:basedOn w:val="a0"/>
    <w:uiPriority w:val="9"/>
    <w:qFormat/>
    <w:pPr>
      <w:widowControl/>
      <w:numPr>
        <w:numId w:val="1"/>
      </w:numPr>
      <w:spacing w:after="120" w:line="259" w:lineRule="auto"/>
      <w:jc w:val="left"/>
    </w:pPr>
    <w:rPr>
      <w:rFonts w:eastAsiaTheme="minorHAnsi"/>
      <w:color w:val="595959" w:themeColor="text1" w:themeTint="A6"/>
      <w:kern w:val="0"/>
      <w:sz w:val="30"/>
      <w:szCs w:val="30"/>
      <w:lang w:eastAsia="ja-JP"/>
    </w:rPr>
  </w:style>
  <w:style w:type="paragraph" w:customStyle="1" w:styleId="F47F484628F7BF4EA2C215091D5F23D3">
    <w:name w:val="F47F484628F7BF4EA2C215091D5F23D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6</TotalTime>
  <Pages>4</Pages>
  <Words>187</Words>
  <Characters>1072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&lt;Lorem Ipsum&gt;</vt:lpstr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wywangxiaorui@163.com</cp:lastModifiedBy>
  <cp:revision>9</cp:revision>
  <dcterms:created xsi:type="dcterms:W3CDTF">2018-07-22T15:43:00Z</dcterms:created>
  <dcterms:modified xsi:type="dcterms:W3CDTF">2018-07-22T16:08:00Z</dcterms:modified>
</cp:coreProperties>
</file>